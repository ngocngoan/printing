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xmlns:wp14="http://schemas.microsoft.com/office/word/2010/wordml" w:rsidR="00CC75E7" w:rsidP="00062DA7" w:rsidRDefault="00CC75E7" w14:paraId="672A6659" wp14:textId="77777777">
      <w:pPr>
        <w:jc w:val="both"/>
      </w:pPr>
    </w:p>
    <w:p xmlns:wp14="http://schemas.microsoft.com/office/word/2010/wordml" w:rsidRPr="004A25C8" w:rsidR="00CC75E7" w:rsidP="00062DA7" w:rsidRDefault="00CC75E7" w14:paraId="2FB26090" wp14:textId="77777777">
      <w:pPr>
        <w:jc w:val="center"/>
        <w:rPr>
          <w:b/>
          <w:sz w:val="28"/>
          <w:szCs w:val="28"/>
        </w:rPr>
      </w:pPr>
      <w:r w:rsidRPr="004A25C8">
        <w:rPr>
          <w:b/>
          <w:sz w:val="28"/>
          <w:szCs w:val="28"/>
        </w:rPr>
        <w:t>ĐỀ NGHỊ CẤP CHỨNG TỪ KHẤU TRỪ THUẾ</w:t>
      </w:r>
    </w:p>
    <w:p xmlns:wp14="http://schemas.microsoft.com/office/word/2010/wordml" w:rsidR="00062DA7" w:rsidP="00062DA7" w:rsidRDefault="00062DA7" w14:paraId="0A37501D" wp14:textId="77777777">
      <w:pPr>
        <w:jc w:val="both"/>
        <w:rPr>
          <w:b/>
        </w:rPr>
      </w:pPr>
    </w:p>
    <w:p xmlns:wp14="http://schemas.microsoft.com/office/word/2010/wordml" w:rsidR="006C7EEB" w:rsidP="007E7776" w:rsidRDefault="00AF11A2" w14:paraId="4D35F444" wp14:textId="77777777">
      <w:pPr>
        <w:spacing w:before="240" w:after="240"/>
        <w:jc w:val="center"/>
        <w:rPr>
          <w:b/>
        </w:rPr>
      </w:pPr>
      <w:r>
        <w:rPr>
          <w:b/>
        </w:rPr>
        <w:t xml:space="preserve">Kính gửi: </w:t>
      </w:r>
      <w:r w:rsidR="00837C0A">
        <w:rPr>
          <w:b/>
          <w:sz w:val="28"/>
          <w:szCs w:val="28"/>
          <w:lang w:val="fr-FR"/>
        </w:rPr>
        <w:t>Ngân hàng TMCP Hàng Hải Việt Nam</w:t>
      </w:r>
    </w:p>
    <w:p xmlns:wp14="http://schemas.microsoft.com/office/word/2010/wordml" w:rsidR="00062DA7" w:rsidP="00207202" w:rsidRDefault="00062DA7" w14:paraId="087A8836" wp14:textId="77777777">
      <w:pPr>
        <w:spacing w:before="360" w:after="360"/>
        <w:ind w:firstLine="720"/>
        <w:jc w:val="both"/>
      </w:pPr>
      <w:r w:rsidRPr="00062DA7">
        <w:t xml:space="preserve">Để thực hiện thủ tục quyết toán thuế </w:t>
      </w:r>
      <w:r w:rsidR="00F577CD">
        <w:t xml:space="preserve">TNCN </w:t>
      </w:r>
      <w:r w:rsidRPr="00062DA7">
        <w:t xml:space="preserve">năm </w:t>
      </w:r>
      <w:r w:rsidR="000D6F18">
        <w:t>2021</w:t>
      </w:r>
      <w:r w:rsidR="00AF11A2">
        <w:t xml:space="preserve">, Tôi đề nghị </w:t>
      </w:r>
      <w:r w:rsidRPr="00837C0A" w:rsidR="00837C0A">
        <w:t>Ngân hàng TMCP Hàng Hải Việt Nam</w:t>
      </w:r>
      <w:r w:rsidR="00837C0A">
        <w:t xml:space="preserve"> </w:t>
      </w:r>
      <w:r w:rsidR="00F577CD">
        <w:t>cung</w:t>
      </w:r>
      <w:r w:rsidRPr="00062DA7">
        <w:t xml:space="preserve"> cấp chứng từ khấu trừ thuế </w:t>
      </w:r>
      <w:r w:rsidR="00F577CD">
        <w:t>của</w:t>
      </w:r>
      <w:r w:rsidRPr="00062DA7">
        <w:t xml:space="preserve"> tôi</w:t>
      </w:r>
      <w:r w:rsidR="00F577CD">
        <w:t xml:space="preserve"> năm </w:t>
      </w:r>
      <w:r w:rsidR="000D6F18">
        <w:t>2021</w:t>
      </w:r>
      <w:r w:rsidR="00F577CD">
        <w:t xml:space="preserve"> </w:t>
      </w:r>
      <w:r w:rsidRPr="00062DA7">
        <w:t xml:space="preserve">theo nội dung như </w:t>
      </w:r>
      <w:r w:rsidR="00837C0A">
        <w:t>sau</w:t>
      </w:r>
      <w:r w:rsidR="00F577CD">
        <w:t>:</w:t>
      </w:r>
    </w:p>
    <w:p xmlns:wp14="http://schemas.microsoft.com/office/word/2010/wordml" w:rsidR="002D11FC" w:rsidP="002D11FC" w:rsidRDefault="002D11FC" w14:paraId="399C24F1" wp14:textId="3E9B7423">
      <w:pPr>
        <w:spacing w:before="360" w:after="360"/>
        <w:jc w:val="both"/>
      </w:pPr>
      <w:proofErr w:type="spellStart"/>
      <w:r w:rsidR="055B755D">
        <w:rPr/>
        <w:t>Họ</w:t>
      </w:r>
      <w:proofErr w:type="spellEnd"/>
      <w:r w:rsidR="055B755D">
        <w:rPr/>
        <w:t xml:space="preserve"> </w:t>
      </w:r>
      <w:proofErr w:type="spellStart"/>
      <w:r w:rsidR="055B755D">
        <w:rPr/>
        <w:t>và</w:t>
      </w:r>
      <w:proofErr w:type="spellEnd"/>
      <w:r w:rsidR="055B755D">
        <w:rPr/>
        <w:t xml:space="preserve"> </w:t>
      </w:r>
      <w:proofErr w:type="spellStart"/>
      <w:r w:rsidR="055B755D">
        <w:rPr/>
        <w:t>tên</w:t>
      </w:r>
      <w:proofErr w:type="spellEnd"/>
      <w:r w:rsidR="055B755D">
        <w:rPr/>
        <w:t xml:space="preserve">: Đỗ Ngọc Ngoạn </w:t>
      </w:r>
      <w:r>
        <w:tab/>
      </w:r>
      <w:r>
        <w:tab/>
      </w:r>
      <w:r>
        <w:tab/>
      </w:r>
      <w:r w:rsidR="055B755D">
        <w:rPr/>
        <w:t xml:space="preserve">Mã </w:t>
      </w:r>
      <w:proofErr w:type="spellStart"/>
      <w:r w:rsidR="055B755D">
        <w:rPr/>
        <w:t>nhân</w:t>
      </w:r>
      <w:proofErr w:type="spellEnd"/>
      <w:r w:rsidR="055B755D">
        <w:rPr/>
        <w:t xml:space="preserve"> </w:t>
      </w:r>
      <w:proofErr w:type="spellStart"/>
      <w:r w:rsidR="055B755D">
        <w:rPr/>
        <w:t>viên</w:t>
      </w:r>
      <w:proofErr w:type="spellEnd"/>
      <w:r w:rsidR="055B755D">
        <w:rPr/>
        <w:t>: 034180</w:t>
      </w:r>
    </w:p>
    <w:p xmlns:wp14="http://schemas.microsoft.com/office/word/2010/wordml" w:rsidR="00A45D72" w:rsidP="00A45D72" w:rsidRDefault="00A45D72" w14:paraId="3900A0DF" wp14:textId="3E0B49E0">
      <w:pPr>
        <w:spacing w:before="360" w:after="360"/>
        <w:jc w:val="both"/>
      </w:pPr>
      <w:r w:rsidR="055B755D">
        <w:rPr/>
        <w:t xml:space="preserve">Mã </w:t>
      </w:r>
      <w:proofErr w:type="spellStart"/>
      <w:r w:rsidR="055B755D">
        <w:rPr/>
        <w:t>số</w:t>
      </w:r>
      <w:proofErr w:type="spellEnd"/>
      <w:r w:rsidR="055B755D">
        <w:rPr/>
        <w:t xml:space="preserve"> </w:t>
      </w:r>
      <w:proofErr w:type="spellStart"/>
      <w:r w:rsidR="055B755D">
        <w:rPr/>
        <w:t>thuế</w:t>
      </w:r>
      <w:proofErr w:type="spellEnd"/>
      <w:r w:rsidR="055B755D">
        <w:rPr/>
        <w:t xml:space="preserve"> </w:t>
      </w:r>
      <w:proofErr w:type="spellStart"/>
      <w:r w:rsidR="055B755D">
        <w:rPr/>
        <w:t>cá</w:t>
      </w:r>
      <w:proofErr w:type="spellEnd"/>
      <w:r w:rsidR="055B755D">
        <w:rPr/>
        <w:t xml:space="preserve"> </w:t>
      </w:r>
      <w:proofErr w:type="spellStart"/>
      <w:r w:rsidR="055B755D">
        <w:rPr/>
        <w:t>nhân</w:t>
      </w:r>
      <w:proofErr w:type="spellEnd"/>
      <w:r w:rsidR="055B755D">
        <w:rPr/>
        <w:t xml:space="preserve">: 8071555330 </w:t>
      </w:r>
    </w:p>
    <w:p xmlns:wp14="http://schemas.microsoft.com/office/word/2010/wordml" w:rsidR="002D11FC" w:rsidP="002D11FC" w:rsidRDefault="002D11FC" w14:paraId="693CB373" wp14:textId="66612069">
      <w:pPr>
        <w:spacing w:before="360" w:after="360"/>
        <w:jc w:val="both"/>
      </w:pPr>
      <w:proofErr w:type="spellStart"/>
      <w:r w:rsidR="055B755D">
        <w:rPr/>
        <w:t>Số</w:t>
      </w:r>
      <w:proofErr w:type="spellEnd"/>
      <w:r w:rsidR="055B755D">
        <w:rPr/>
        <w:t xml:space="preserve"> CMND </w:t>
      </w:r>
      <w:proofErr w:type="spellStart"/>
      <w:r w:rsidR="055B755D">
        <w:rPr/>
        <w:t>hoặc</w:t>
      </w:r>
      <w:proofErr w:type="spellEnd"/>
      <w:r w:rsidR="055B755D">
        <w:rPr/>
        <w:t xml:space="preserve"> </w:t>
      </w:r>
      <w:proofErr w:type="spellStart"/>
      <w:r w:rsidR="055B755D">
        <w:rPr/>
        <w:t>hộ</w:t>
      </w:r>
      <w:proofErr w:type="spellEnd"/>
      <w:r w:rsidR="055B755D">
        <w:rPr/>
        <w:t xml:space="preserve"> chiếu: 036088000387</w:t>
      </w:r>
    </w:p>
    <w:p w:rsidR="055B755D" w:rsidP="055B755D" w:rsidRDefault="055B755D" w14:paraId="7A16E41A" w14:textId="7CBA1BFF">
      <w:pPr>
        <w:spacing w:before="360" w:after="360"/>
        <w:jc w:val="both"/>
      </w:pPr>
      <w:proofErr w:type="spellStart"/>
      <w:r w:rsidR="055B755D">
        <w:rPr/>
        <w:t>Ngày</w:t>
      </w:r>
      <w:proofErr w:type="spellEnd"/>
      <w:r w:rsidR="055B755D">
        <w:rPr/>
        <w:t xml:space="preserve"> </w:t>
      </w:r>
      <w:proofErr w:type="spellStart"/>
      <w:r w:rsidR="055B755D">
        <w:rPr/>
        <w:t>cấp</w:t>
      </w:r>
      <w:proofErr w:type="spellEnd"/>
      <w:r w:rsidR="055B755D">
        <w:rPr/>
        <w:t xml:space="preserve">, </w:t>
      </w:r>
      <w:proofErr w:type="spellStart"/>
      <w:r w:rsidR="055B755D">
        <w:rPr/>
        <w:t>nơi</w:t>
      </w:r>
      <w:proofErr w:type="spellEnd"/>
      <w:r w:rsidR="055B755D">
        <w:rPr/>
        <w:t xml:space="preserve"> </w:t>
      </w:r>
      <w:proofErr w:type="spellStart"/>
      <w:r w:rsidR="055B755D">
        <w:rPr/>
        <w:t>cấp</w:t>
      </w:r>
      <w:proofErr w:type="spellEnd"/>
      <w:r w:rsidR="055B755D">
        <w:rPr/>
        <w:t xml:space="preserve"> CMND </w:t>
      </w:r>
      <w:proofErr w:type="spellStart"/>
      <w:r w:rsidR="055B755D">
        <w:rPr/>
        <w:t>hoặc</w:t>
      </w:r>
      <w:proofErr w:type="spellEnd"/>
      <w:r w:rsidR="055B755D">
        <w:rPr/>
        <w:t xml:space="preserve"> </w:t>
      </w:r>
      <w:proofErr w:type="spellStart"/>
      <w:r w:rsidR="055B755D">
        <w:rPr/>
        <w:t>hộ</w:t>
      </w:r>
      <w:proofErr w:type="spellEnd"/>
      <w:r w:rsidR="055B755D">
        <w:rPr/>
        <w:t xml:space="preserve"> </w:t>
      </w:r>
      <w:proofErr w:type="spellStart"/>
      <w:r w:rsidR="055B755D">
        <w:rPr/>
        <w:t>chiếu</w:t>
      </w:r>
      <w:proofErr w:type="spellEnd"/>
      <w:r w:rsidR="055B755D">
        <w:rPr/>
        <w:t xml:space="preserve">: </w:t>
      </w:r>
      <w:proofErr w:type="spellStart"/>
      <w:r w:rsidR="055B755D">
        <w:rPr/>
        <w:t>cấp</w:t>
      </w:r>
      <w:proofErr w:type="spellEnd"/>
      <w:r w:rsidR="055B755D">
        <w:rPr/>
        <w:t xml:space="preserve"> </w:t>
      </w:r>
      <w:proofErr w:type="spellStart"/>
      <w:r w:rsidR="055B755D">
        <w:rPr/>
        <w:t>ngày</w:t>
      </w:r>
      <w:proofErr w:type="spellEnd"/>
      <w:r w:rsidR="055B755D">
        <w:rPr/>
        <w:t xml:space="preserve"> 13/08/2015 </w:t>
      </w:r>
      <w:r w:rsidR="055B755D">
        <w:rPr/>
        <w:t>tại</w:t>
      </w:r>
      <w:r w:rsidR="055B755D">
        <w:rPr/>
        <w:t xml:space="preserve"> Cục cảnh sát ĐKQL cư trú và DLQG về dân cư</w:t>
      </w:r>
    </w:p>
    <w:p xmlns:wp14="http://schemas.microsoft.com/office/word/2010/wordml" w:rsidR="002D11FC" w:rsidP="055B755D" w:rsidRDefault="002D11FC" w14:paraId="3B1E0962" wp14:textId="25062B5F">
      <w:pPr>
        <w:pStyle w:val="Normal"/>
        <w:spacing w:before="360" w:after="360"/>
        <w:jc w:val="both"/>
      </w:pPr>
      <w:proofErr w:type="spellStart"/>
      <w:r w:rsidR="1F5CF810">
        <w:rPr/>
        <w:t>Địa</w:t>
      </w:r>
      <w:proofErr w:type="spellEnd"/>
      <w:r w:rsidR="1F5CF810">
        <w:rPr/>
        <w:t xml:space="preserve"> </w:t>
      </w:r>
      <w:proofErr w:type="spellStart"/>
      <w:r w:rsidR="1F5CF810">
        <w:rPr/>
        <w:t>chỉ</w:t>
      </w:r>
      <w:proofErr w:type="spellEnd"/>
      <w:r w:rsidR="1F5CF810">
        <w:rPr/>
        <w:t xml:space="preserve"> </w:t>
      </w:r>
      <w:proofErr w:type="spellStart"/>
      <w:r w:rsidR="1F5CF810">
        <w:rPr/>
        <w:t>nhận</w:t>
      </w:r>
      <w:proofErr w:type="spellEnd"/>
      <w:r w:rsidR="1F5CF810">
        <w:rPr/>
        <w:t xml:space="preserve"> </w:t>
      </w:r>
      <w:proofErr w:type="spellStart"/>
      <w:r w:rsidR="1F5CF810">
        <w:rPr/>
        <w:t>chứng</w:t>
      </w:r>
      <w:proofErr w:type="spellEnd"/>
      <w:r w:rsidR="1F5CF810">
        <w:rPr/>
        <w:t xml:space="preserve"> </w:t>
      </w:r>
      <w:proofErr w:type="spellStart"/>
      <w:r w:rsidR="1F5CF810">
        <w:rPr/>
        <w:t>từ</w:t>
      </w:r>
      <w:proofErr w:type="spellEnd"/>
      <w:r w:rsidR="1F5CF810">
        <w:rPr/>
        <w:t xml:space="preserve"> </w:t>
      </w:r>
      <w:proofErr w:type="spellStart"/>
      <w:r w:rsidR="1F5CF810">
        <w:rPr/>
        <w:t>thuế</w:t>
      </w:r>
      <w:proofErr w:type="spellEnd"/>
      <w:r w:rsidR="1F5CF810">
        <w:rPr/>
        <w:t xml:space="preserve">: </w:t>
      </w:r>
      <w:proofErr w:type="spellStart"/>
      <w:r w:rsidR="1F5CF810">
        <w:rPr/>
        <w:t>tầng</w:t>
      </w:r>
      <w:proofErr w:type="spellEnd"/>
      <w:r w:rsidR="1F5CF810">
        <w:rPr/>
        <w:t xml:space="preserve"> 4, </w:t>
      </w:r>
      <w:proofErr w:type="spellStart"/>
      <w:r w:rsidR="1F5CF810">
        <w:rPr/>
        <w:t>toà</w:t>
      </w:r>
      <w:proofErr w:type="spellEnd"/>
      <w:r w:rsidR="1F5CF810">
        <w:rPr/>
        <w:t xml:space="preserve"> Ngọc Khánh Plaza, </w:t>
      </w:r>
      <w:proofErr w:type="spellStart"/>
      <w:r w:rsidR="1F5CF810">
        <w:rPr/>
        <w:t>số</w:t>
      </w:r>
      <w:proofErr w:type="spellEnd"/>
      <w:r w:rsidR="1F5CF810">
        <w:rPr/>
        <w:t xml:space="preserve"> 1 Phạm Huy Thông, </w:t>
      </w:r>
      <w:proofErr w:type="spellStart"/>
      <w:r w:rsidR="1F5CF810">
        <w:rPr/>
        <w:t>phường</w:t>
      </w:r>
      <w:proofErr w:type="spellEnd"/>
      <w:r w:rsidR="1F5CF810">
        <w:rPr/>
        <w:t xml:space="preserve"> Ngọc Khánh, </w:t>
      </w:r>
      <w:proofErr w:type="spellStart"/>
      <w:r w:rsidR="1F5CF810">
        <w:rPr/>
        <w:t>quận</w:t>
      </w:r>
      <w:proofErr w:type="spellEnd"/>
      <w:r w:rsidR="1F5CF810">
        <w:rPr/>
        <w:t xml:space="preserve"> Ba </w:t>
      </w:r>
      <w:proofErr w:type="spellStart"/>
      <w:r w:rsidR="1F5CF810">
        <w:rPr/>
        <w:t>Đình</w:t>
      </w:r>
      <w:proofErr w:type="spellEnd"/>
      <w:r w:rsidR="1F5CF810">
        <w:rPr/>
        <w:t xml:space="preserve">, </w:t>
      </w:r>
      <w:proofErr w:type="spellStart"/>
      <w:r w:rsidR="1F5CF810">
        <w:rPr/>
        <w:t>thành</w:t>
      </w:r>
      <w:proofErr w:type="spellEnd"/>
      <w:r w:rsidR="1F5CF810">
        <w:rPr/>
        <w:t xml:space="preserve"> </w:t>
      </w:r>
      <w:proofErr w:type="spellStart"/>
      <w:r w:rsidR="1F5CF810">
        <w:rPr/>
        <w:t>phố</w:t>
      </w:r>
      <w:proofErr w:type="spellEnd"/>
      <w:r w:rsidR="1F5CF810">
        <w:rPr/>
        <w:t xml:space="preserve"> Hà </w:t>
      </w:r>
      <w:proofErr w:type="spellStart"/>
      <w:r w:rsidR="1F5CF810">
        <w:rPr/>
        <w:t>Nội</w:t>
      </w:r>
      <w:proofErr w:type="spellEnd"/>
      <w:r w:rsidR="1F5CF810">
        <w:rPr/>
        <w:t xml:space="preserve"> (</w:t>
      </w:r>
      <w:proofErr w:type="spellStart"/>
      <w:r w:rsidR="1F5CF810">
        <w:rPr/>
        <w:t>giờ</w:t>
      </w:r>
      <w:proofErr w:type="spellEnd"/>
      <w:r w:rsidR="1F5CF810">
        <w:rPr/>
        <w:t xml:space="preserve"> </w:t>
      </w:r>
      <w:proofErr w:type="spellStart"/>
      <w:r w:rsidR="1F5CF810">
        <w:rPr/>
        <w:t>hành</w:t>
      </w:r>
      <w:proofErr w:type="spellEnd"/>
      <w:r w:rsidR="1F5CF810">
        <w:rPr/>
        <w:t xml:space="preserve"> </w:t>
      </w:r>
      <w:proofErr w:type="spellStart"/>
      <w:r w:rsidR="1F5CF810">
        <w:rPr/>
        <w:t>chính</w:t>
      </w:r>
      <w:proofErr w:type="spellEnd"/>
      <w:r w:rsidR="1F5CF810">
        <w:rPr/>
        <w:t xml:space="preserve">) </w:t>
      </w:r>
      <w:proofErr w:type="spellStart"/>
      <w:r w:rsidR="1F5CF810">
        <w:rPr/>
        <w:t>hoặc</w:t>
      </w:r>
      <w:proofErr w:type="spellEnd"/>
      <w:r w:rsidR="1F5CF810">
        <w:rPr/>
        <w:t xml:space="preserve"> </w:t>
      </w:r>
      <w:proofErr w:type="spellStart"/>
      <w:r w:rsidR="1F5CF810">
        <w:rPr/>
        <w:t>ngõ</w:t>
      </w:r>
      <w:proofErr w:type="spellEnd"/>
      <w:r w:rsidR="1F5CF810">
        <w:rPr/>
        <w:t xml:space="preserve"> 83 Yên </w:t>
      </w:r>
      <w:proofErr w:type="spellStart"/>
      <w:r w:rsidR="1F5CF810">
        <w:rPr/>
        <w:t>Lãng</w:t>
      </w:r>
      <w:proofErr w:type="spellEnd"/>
      <w:r w:rsidR="1F5CF810">
        <w:rPr/>
        <w:t xml:space="preserve">, </w:t>
      </w:r>
      <w:proofErr w:type="spellStart"/>
      <w:r w:rsidR="1F5CF810">
        <w:rPr/>
        <w:t>phường</w:t>
      </w:r>
      <w:proofErr w:type="spellEnd"/>
      <w:r w:rsidR="1F5CF810">
        <w:rPr/>
        <w:t xml:space="preserve"> Thịnh Quang, </w:t>
      </w:r>
      <w:proofErr w:type="spellStart"/>
      <w:r w:rsidR="1F5CF810">
        <w:rPr/>
        <w:t>quận</w:t>
      </w:r>
      <w:proofErr w:type="spellEnd"/>
      <w:r w:rsidR="1F5CF810">
        <w:rPr/>
        <w:t xml:space="preserve"> </w:t>
      </w:r>
      <w:proofErr w:type="spellStart"/>
      <w:r w:rsidR="1F5CF810">
        <w:rPr/>
        <w:t>Đống</w:t>
      </w:r>
      <w:proofErr w:type="spellEnd"/>
      <w:r w:rsidR="1F5CF810">
        <w:rPr/>
        <w:t xml:space="preserve"> </w:t>
      </w:r>
      <w:proofErr w:type="spellStart"/>
      <w:r w:rsidR="1F5CF810">
        <w:rPr/>
        <w:t>Đa</w:t>
      </w:r>
      <w:proofErr w:type="spellEnd"/>
      <w:r w:rsidR="1F5CF810">
        <w:rPr/>
        <w:t xml:space="preserve">, </w:t>
      </w:r>
      <w:proofErr w:type="spellStart"/>
      <w:r w:rsidR="1F5CF810">
        <w:rPr/>
        <w:t>thành</w:t>
      </w:r>
      <w:proofErr w:type="spellEnd"/>
      <w:r w:rsidR="1F5CF810">
        <w:rPr/>
        <w:t xml:space="preserve"> </w:t>
      </w:r>
      <w:proofErr w:type="spellStart"/>
      <w:r w:rsidR="1F5CF810">
        <w:rPr/>
        <w:t>phố</w:t>
      </w:r>
      <w:proofErr w:type="spellEnd"/>
      <w:r w:rsidR="1F5CF810">
        <w:rPr/>
        <w:t xml:space="preserve"> Hà Nội</w:t>
      </w:r>
    </w:p>
    <w:p xmlns:wp14="http://schemas.microsoft.com/office/word/2010/wordml" w:rsidR="002D11FC" w:rsidP="002D11FC" w:rsidRDefault="002D11FC" w14:paraId="6C6F8661" wp14:textId="002894B2">
      <w:pPr>
        <w:spacing w:before="360" w:after="360"/>
        <w:jc w:val="both"/>
      </w:pPr>
      <w:proofErr w:type="spellStart"/>
      <w:r w:rsidR="055B755D">
        <w:rPr/>
        <w:t>Số</w:t>
      </w:r>
      <w:proofErr w:type="spellEnd"/>
      <w:r w:rsidR="055B755D">
        <w:rPr/>
        <w:t xml:space="preserve"> </w:t>
      </w:r>
      <w:proofErr w:type="spellStart"/>
      <w:r w:rsidR="055B755D">
        <w:rPr/>
        <w:t>điện</w:t>
      </w:r>
      <w:proofErr w:type="spellEnd"/>
      <w:r w:rsidR="055B755D">
        <w:rPr/>
        <w:t xml:space="preserve"> thoại: 0904060288</w:t>
      </w:r>
    </w:p>
    <w:p xmlns:wp14="http://schemas.microsoft.com/office/word/2010/wordml" w:rsidR="00A45D72" w:rsidP="00A45D72" w:rsidRDefault="002D11FC" w14:paraId="7552B337" wp14:textId="75D151C9">
      <w:pPr>
        <w:spacing w:before="360" w:after="360"/>
        <w:jc w:val="both"/>
      </w:pPr>
      <w:proofErr w:type="spellStart"/>
      <w:r w:rsidR="055B755D">
        <w:rPr/>
        <w:t>Địa</w:t>
      </w:r>
      <w:proofErr w:type="spellEnd"/>
      <w:r w:rsidR="055B755D">
        <w:rPr/>
        <w:t xml:space="preserve"> </w:t>
      </w:r>
      <w:proofErr w:type="spellStart"/>
      <w:r w:rsidR="055B755D">
        <w:rPr/>
        <w:t>chỉ</w:t>
      </w:r>
      <w:proofErr w:type="spellEnd"/>
      <w:r w:rsidR="055B755D">
        <w:rPr/>
        <w:t xml:space="preserve"> email: ngocngoan060288</w:t>
      </w:r>
      <w:r w:rsidR="055B755D">
        <w:rPr/>
        <w:t>@</w:t>
      </w:r>
      <w:r w:rsidR="055B755D">
        <w:rPr/>
        <w:t>gmail</w:t>
      </w:r>
      <w:r w:rsidR="055B755D">
        <w:rPr/>
        <w:t>.</w:t>
      </w:r>
      <w:r w:rsidR="055B755D">
        <w:rPr/>
        <w:t>com</w:t>
      </w:r>
    </w:p>
    <w:p xmlns:wp14="http://schemas.microsoft.com/office/word/2010/wordml" w:rsidR="00A45D72" w:rsidP="00062DA7" w:rsidRDefault="00A45D72" w14:paraId="5DAB6C7B" wp14:textId="77777777">
      <w:pPr>
        <w:ind w:left="5040" w:firstLine="720"/>
        <w:jc w:val="both"/>
        <w:rPr>
          <w:i/>
        </w:rPr>
      </w:pPr>
    </w:p>
    <w:p xmlns:wp14="http://schemas.microsoft.com/office/word/2010/wordml" w:rsidRPr="002D11FC" w:rsidR="00830DAE" w:rsidP="1FFEB520" w:rsidRDefault="00830DAE" w14:paraId="33FB2856" wp14:textId="1A6A237F">
      <w:pPr>
        <w:ind w:left="5040" w:firstLine="720"/>
        <w:jc w:val="both"/>
        <w:rPr>
          <w:i w:val="1"/>
          <w:iCs w:val="1"/>
        </w:rPr>
      </w:pPr>
      <w:proofErr w:type="spellStart"/>
      <w:r w:rsidRPr="1FFEB520" w:rsidR="1FFEB520">
        <w:rPr>
          <w:i w:val="1"/>
          <w:iCs w:val="1"/>
        </w:rPr>
        <w:t>Ngày</w:t>
      </w:r>
      <w:proofErr w:type="spellEnd"/>
      <w:r w:rsidRPr="1FFEB520" w:rsidR="1FFEB520">
        <w:rPr>
          <w:i w:val="1"/>
          <w:iCs w:val="1"/>
        </w:rPr>
        <w:t xml:space="preserve"> 21 tháng 03 năm 2022</w:t>
      </w:r>
    </w:p>
    <w:p xmlns:wp14="http://schemas.microsoft.com/office/word/2010/wordml" w:rsidR="00830DAE" w:rsidP="00062DA7" w:rsidRDefault="00830DAE" w14:paraId="02EB378F" wp14:textId="77777777">
      <w:pPr>
        <w:ind w:left="5040" w:firstLine="720"/>
        <w:jc w:val="both"/>
        <w:rPr>
          <w:b/>
        </w:rPr>
      </w:pPr>
    </w:p>
    <w:p xmlns:wp14="http://schemas.microsoft.com/office/word/2010/wordml" w:rsidRPr="00052C7D" w:rsidR="00CC75E7" w:rsidP="00062DA7" w:rsidRDefault="00052C7D" w14:paraId="0237ADB0" wp14:textId="77777777">
      <w:pPr>
        <w:ind w:left="5760" w:firstLine="720"/>
        <w:jc w:val="both"/>
        <w:rPr>
          <w:b/>
        </w:rPr>
      </w:pPr>
      <w:r w:rsidRPr="00052C7D">
        <w:rPr>
          <w:b/>
        </w:rPr>
        <w:t>Người đề nghị</w:t>
      </w:r>
    </w:p>
    <w:sectPr w:rsidRPr="00052C7D" w:rsidR="00CC75E7" w:rsidSect="00CC75E7">
      <w:footerReference w:type="default" r:id="rId6"/>
      <w:pgSz w:w="12240" w:h="15840" w:orient="portrait"/>
      <w:pgMar w:top="90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xmlns:wp14="http://schemas.microsoft.com/office/word/2010/wordml" w:rsidR="003D42F1" w:rsidP="00893D36" w:rsidRDefault="003D42F1" w14:paraId="5A39BBE3" wp14:textId="77777777">
      <w:r>
        <w:separator/>
      </w:r>
    </w:p>
  </w:endnote>
  <w:endnote w:type="continuationSeparator" w:id="0">
    <w:p xmlns:wp14="http://schemas.microsoft.com/office/word/2010/wordml" w:rsidR="003D42F1" w:rsidP="00893D36" w:rsidRDefault="003D42F1" w14:paraId="41C8F396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xmlns:wp14="http://schemas.microsoft.com/office/word/2010/wordml" w:rsidR="00893D36" w:rsidRDefault="00893D36" w14:paraId="2230C37E" wp14:textId="77777777">
    <w:pPr>
      <w:pStyle w:val="Footer"/>
    </w:pPr>
    <w:r w:rsidRPr="00DD07F7">
      <w:rPr>
        <w:color w:val="000000"/>
        <w:sz w:val="25"/>
        <w:szCs w:val="25"/>
      </w:rPr>
      <w:t>BM.TL.04.</w:t>
    </w:r>
    <w:r>
      <w:rPr>
        <w:color w:val="000000"/>
        <w:sz w:val="25"/>
        <w:szCs w:val="25"/>
      </w:rPr>
      <w:t>01</w:t>
    </w:r>
  </w:p>
  <w:p xmlns:wp14="http://schemas.microsoft.com/office/word/2010/wordml" w:rsidR="00893D36" w:rsidRDefault="00893D36" w14:paraId="6A05A809" wp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xmlns:wp14="http://schemas.microsoft.com/office/word/2010/wordml" w:rsidR="003D42F1" w:rsidP="00893D36" w:rsidRDefault="003D42F1" w14:paraId="72A3D3EC" wp14:textId="77777777">
      <w:r>
        <w:separator/>
      </w:r>
    </w:p>
  </w:footnote>
  <w:footnote w:type="continuationSeparator" w:id="0">
    <w:p xmlns:wp14="http://schemas.microsoft.com/office/word/2010/wordml" w:rsidR="003D42F1" w:rsidP="00893D36" w:rsidRDefault="003D42F1" w14:paraId="0D0B940D" wp14:textId="77777777">
      <w:r>
        <w:continuationSeparator/>
      </w:r>
    </w:p>
  </w:footnote>
</w:footnote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attachedTemplate r:id="rId1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922"/>
    <w:rsid w:val="000167DA"/>
    <w:rsid w:val="00052C7D"/>
    <w:rsid w:val="00062DA7"/>
    <w:rsid w:val="000C110F"/>
    <w:rsid w:val="000D6F18"/>
    <w:rsid w:val="000E29E6"/>
    <w:rsid w:val="001A10AA"/>
    <w:rsid w:val="00207202"/>
    <w:rsid w:val="002D11FC"/>
    <w:rsid w:val="003A36BC"/>
    <w:rsid w:val="003D42F1"/>
    <w:rsid w:val="00416AB8"/>
    <w:rsid w:val="004A25C8"/>
    <w:rsid w:val="004A42F1"/>
    <w:rsid w:val="004D4F7D"/>
    <w:rsid w:val="00500F00"/>
    <w:rsid w:val="006C7EEB"/>
    <w:rsid w:val="007E7776"/>
    <w:rsid w:val="00830DAE"/>
    <w:rsid w:val="00837C0A"/>
    <w:rsid w:val="00893D36"/>
    <w:rsid w:val="00A32919"/>
    <w:rsid w:val="00A45D72"/>
    <w:rsid w:val="00AA4FC2"/>
    <w:rsid w:val="00AC5DA3"/>
    <w:rsid w:val="00AE10E7"/>
    <w:rsid w:val="00AF11A2"/>
    <w:rsid w:val="00AF215E"/>
    <w:rsid w:val="00BA4A48"/>
    <w:rsid w:val="00CB7922"/>
    <w:rsid w:val="00CC75E7"/>
    <w:rsid w:val="00D34953"/>
    <w:rsid w:val="00F577CD"/>
    <w:rsid w:val="00F660E4"/>
    <w:rsid w:val="055B755D"/>
    <w:rsid w:val="1F5CF810"/>
    <w:rsid w:val="1FFEB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AE6A99C"/>
  <w15:chartTrackingRefBased/>
  <w15:docId w15:val="{469CF294-C0C0-443A-92F4-8A51A4EA2F0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Times New Roman" w:hAnsi="Times New Roman" w:eastAsia="Calibri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C110F"/>
    <w:rPr>
      <w:rFonts w:eastAsia="Times New Roman"/>
      <w:sz w:val="26"/>
      <w:szCs w:val="26"/>
      <w:lang w:eastAsia="en-US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93D36"/>
    <w:pPr>
      <w:tabs>
        <w:tab w:val="center" w:pos="4680"/>
        <w:tab w:val="right" w:pos="9360"/>
      </w:tabs>
    </w:pPr>
  </w:style>
  <w:style w:type="character" w:styleId="HeaderChar" w:customStyle="1">
    <w:name w:val="Header Char"/>
    <w:link w:val="Header"/>
    <w:uiPriority w:val="99"/>
    <w:rsid w:val="00893D36"/>
    <w:rPr>
      <w:rFonts w:eastAsia="Times New Roman"/>
      <w:sz w:val="26"/>
      <w:szCs w:val="26"/>
    </w:rPr>
  </w:style>
  <w:style w:type="paragraph" w:styleId="Footer">
    <w:name w:val="footer"/>
    <w:basedOn w:val="Normal"/>
    <w:link w:val="FooterChar"/>
    <w:uiPriority w:val="99"/>
    <w:unhideWhenUsed/>
    <w:rsid w:val="00893D36"/>
    <w:pPr>
      <w:tabs>
        <w:tab w:val="center" w:pos="4680"/>
        <w:tab w:val="right" w:pos="9360"/>
      </w:tabs>
    </w:pPr>
  </w:style>
  <w:style w:type="character" w:styleId="FooterChar" w:customStyle="1">
    <w:name w:val="Footer Char"/>
    <w:link w:val="Footer"/>
    <w:uiPriority w:val="99"/>
    <w:rsid w:val="00893D36"/>
    <w:rPr>
      <w:rFonts w:eastAsia="Times New Roman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3D36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link w:val="BalloonText"/>
    <w:uiPriority w:val="99"/>
    <w:semiHidden/>
    <w:rsid w:val="00893D36"/>
    <w:rPr>
      <w:rFonts w:ascii="Segoe UI" w:hAnsi="Segoe UI" w:eastAsia="Times New Roman" w:cs="Segoe UI"/>
      <w:sz w:val="18"/>
      <w:szCs w:val="18"/>
    </w:rPr>
  </w:style>
  <w:style w:type="table" w:styleId="TableGrid">
    <w:name w:val="Table Grid"/>
    <w:basedOn w:val="TableNormal"/>
    <w:uiPriority w:val="59"/>
    <w:rsid w:val="002D11FC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webSettings" Target="webSettings.xml" Id="rId3" /><Relationship Type="http://schemas.openxmlformats.org/officeDocument/2006/relationships/fontTable" Target="fontTable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oter" Target="footer1.xm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ienntp\Desktop\BM%2001%20Yeu%20cau%20cap%20chung%20tu%20khau%20tru%20thu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BM 01 Yeu cau cap chung tu khau tru thue.dot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lienntp</dc:creator>
  <keywords/>
  <lastModifiedBy>Đỗ Ngọc Ngoạn</lastModifiedBy>
  <revision>9</revision>
  <lastPrinted>2019-01-03T00:49:00.0000000Z</lastPrinted>
  <dcterms:created xsi:type="dcterms:W3CDTF">2022-03-19T03:32:00.0000000Z</dcterms:created>
  <dcterms:modified xsi:type="dcterms:W3CDTF">2022-03-21T01:19:31.3712602Z</dcterms:modified>
</coreProperties>
</file>